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-normal"/>
        <w:rPr/>
      </w:pPr>
      <w:r>
        <w:rPr>
          <w:rFonts w:eastAsia="Roboto Mono" w:cs="Roboto Mono" w:ascii="Cantarell" w:hAnsi="Cantarell"/>
          <w:b/>
          <w:bCs/>
          <w:sz w:val="28"/>
          <w:szCs w:val="28"/>
        </w:rPr>
        <w:tab/>
        <w:tab/>
        <w:tab/>
        <w:t>Experiment no: 4 Backtracking Algorithm</w:t>
      </w:r>
    </w:p>
    <w:p>
      <w:pPr>
        <w:pStyle w:val="LO-normal"/>
        <w:rPr/>
      </w:pPr>
      <w:r>
        <w:rPr>
          <w:rFonts w:eastAsia="Roboto Mono" w:cs="Roboto Mono" w:ascii="Cantarell" w:hAnsi="Cantarell"/>
          <w:b/>
          <w:bCs/>
          <w:sz w:val="28"/>
          <w:szCs w:val="28"/>
        </w:rPr>
        <w:tab/>
        <w:tab/>
        <w:tab/>
        <w:tab/>
        <w:tab/>
        <w:tab/>
        <w:tab/>
        <w:tab/>
        <w:tab/>
        <w:tab/>
      </w:r>
      <w:r>
        <w:rPr>
          <w:rFonts w:eastAsia="Roboto Mono" w:cs="Roboto Mono" w:ascii="Cantarell" w:hAnsi="Cantarell"/>
          <w:b/>
          <w:bCs/>
          <w:sz w:val="24"/>
          <w:szCs w:val="24"/>
        </w:rPr>
        <w:t>Date:</w:t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rPr/>
      </w:pPr>
      <w:r>
        <w:rPr>
          <w:rFonts w:eastAsia="Roboto Mono" w:cs="Roboto Mono" w:ascii="Cantarell" w:hAnsi="Cantarell"/>
          <w:b/>
          <w:bCs/>
          <w:u w:val="single"/>
        </w:rPr>
        <w:t>Aim:</w:t>
      </w:r>
      <w:r>
        <w:rPr>
          <w:rFonts w:eastAsia="Roboto Mono" w:cs="Roboto Mono" w:ascii="Cantarell" w:hAnsi="Cantarell"/>
        </w:rPr>
        <w:t xml:space="preserve"> To implement the following Algorithms using the Backtracking Algorithm</w:t>
      </w:r>
    </w:p>
    <w:p>
      <w:pPr>
        <w:pStyle w:val="LO-normal"/>
        <w:ind w:firstLine="720"/>
        <w:rPr/>
      </w:pPr>
      <w:r>
        <w:rPr>
          <w:rFonts w:eastAsia="Roboto Mono" w:cs="Roboto Mono" w:ascii="Cantarell" w:hAnsi="Cantarell"/>
        </w:rPr>
        <w:t>i)  N-Queens Problem</w:t>
      </w:r>
    </w:p>
    <w:p>
      <w:pPr>
        <w:pStyle w:val="LO-normal"/>
        <w:ind w:firstLine="720"/>
        <w:rPr/>
      </w:pPr>
      <w:r>
        <w:rPr>
          <w:rFonts w:eastAsia="Roboto Mono" w:cs="Roboto Mono" w:ascii="Cantarell" w:hAnsi="Cantarell"/>
        </w:rPr>
        <w:t>ii) Sum of Subset Problem</w:t>
      </w:r>
    </w:p>
    <w:p>
      <w:pPr>
        <w:pStyle w:val="LO-normal"/>
        <w:ind w:firstLine="720"/>
        <w:rPr/>
      </w:pPr>
      <w:r>
        <w:rPr>
          <w:rFonts w:eastAsia="Roboto Mono" w:cs="Roboto Mono" w:ascii="Cantarell" w:hAnsi="Cantarell"/>
        </w:rPr>
        <w:t>iii) M-Coloring Problem</w:t>
      </w:r>
    </w:p>
    <w:p>
      <w:pPr>
        <w:pStyle w:val="LO-normal"/>
        <w:ind w:firstLine="720"/>
        <w:rPr/>
      </w:pPr>
      <w:r>
        <w:rPr>
          <w:rFonts w:eastAsia="Roboto Mono" w:cs="Roboto Mono" w:ascii="Cantarell" w:hAnsi="Cantarell"/>
        </w:rPr>
        <w:t>iv) Hamiltonian Cycles</w:t>
      </w:r>
    </w:p>
    <w:p>
      <w:pPr>
        <w:pStyle w:val="LO-normal"/>
        <w:ind w:firstLine="720"/>
        <w:rPr/>
      </w:pPr>
      <w:r>
        <w:rPr>
          <w:rFonts w:eastAsia="Roboto Mono" w:cs="Roboto Mono" w:ascii="Cantarell" w:hAnsi="Cantarell"/>
        </w:rPr>
        <w:t>v)0/1 Knapsack Problem</w:t>
      </w:r>
    </w:p>
    <w:p>
      <w:pPr>
        <w:pStyle w:val="LO-normal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rPr/>
      </w:pPr>
      <w:r>
        <w:rPr>
          <w:rFonts w:eastAsia="Roboto Mono" w:cs="Roboto Mono" w:ascii="Cantarell" w:hAnsi="Cantarell"/>
          <w:b/>
          <w:bCs/>
          <w:u w:val="single"/>
        </w:rPr>
        <w:t>Theory: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Backtracking is a systematic approach to problem-solving that involves trying different solutions and undoing choices when they are found to be incorrect.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It is commonly used for problems that require finding all possible solutions or a specific solution within a large search space.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The algorithm explores the search space incrementally by building a solution one step at a time and backtracking when it reaches an invalid or unsatisfactory state.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Recursion is often used to handle the search process, with each recursive call representing a step or decision in the problem-solving process.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The algorithm maintains a state or configuration that represents the progress made so far in the search.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At each step, the algorithm makes choices or selects options available and evaluates their validity or desirability.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Bounding functions are used to determine if a partial solution can possibly lead to a valid solution or if it should be abandoned to save computational resources.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If a choice leads to a valid solution, it is accepted and the algorithm continues to explore further.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If a choice leads to an invalid or unsatisfactory state, the algorithm backtracks, undoing the choice and trying an alternative option.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Backtracking continues until either a solution is found or all possible options have been exhausted.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The algorithm often utilizes pruning techniques to optimize the search process by eliminating unnecessary or redundant choices.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Backtracking is applicable to problems with "optimal substructure," meaning that a solution can be constructed from solutions to smaller subproblems.</w:t>
      </w:r>
    </w:p>
    <w:p>
      <w:pPr>
        <w:pStyle w:val="LO-normal"/>
        <w:numPr>
          <w:ilvl w:val="0"/>
          <w:numId w:val="1"/>
        </w:numPr>
        <w:ind w:left="720" w:hanging="360"/>
        <w:rPr/>
      </w:pPr>
      <w:r>
        <w:rPr>
          <w:rFonts w:eastAsia="Roboto Mono" w:cs="Roboto Mono" w:ascii="Cantarell" w:hAnsi="Cantarell"/>
        </w:rPr>
        <w:t>It is commonly used in various problem domains such as combinatorial optimization, constraint satisfaction, puzzles, graph problems, and more.</w:t>
      </w:r>
    </w:p>
    <w:p>
      <w:pPr>
        <w:pStyle w:val="LO-normal"/>
        <w:jc w:val="center"/>
        <w:rPr>
          <w:rFonts w:eastAsia="Roboto Mono" w:cs="Roboto Mono"/>
          <w:b/>
        </w:rPr>
      </w:pPr>
      <w:r>
        <w:rPr>
          <w:rFonts w:eastAsia="Roboto Mono" w:cs="Roboto Mono"/>
          <w:b/>
        </w:rPr>
      </w:r>
    </w:p>
    <w:p>
      <w:pPr>
        <w:pStyle w:val="LO-normal"/>
        <w:jc w:val="center"/>
        <w:rPr>
          <w:rFonts w:eastAsia="Roboto Mono" w:cs="Roboto Mono"/>
          <w:b/>
        </w:rPr>
      </w:pPr>
      <w:r>
        <w:rPr>
          <w:rFonts w:eastAsia="Roboto Mono" w:cs="Roboto Mono"/>
          <w:b/>
        </w:rPr>
      </w:r>
    </w:p>
    <w:p>
      <w:pPr>
        <w:pStyle w:val="LO-normal"/>
        <w:jc w:val="center"/>
        <w:rPr>
          <w:rFonts w:eastAsia="Roboto Mono" w:cs="Roboto Mono"/>
          <w:b/>
        </w:rPr>
      </w:pPr>
      <w:r>
        <w:rPr>
          <w:rFonts w:eastAsia="Roboto Mono" w:cs="Roboto Mono"/>
          <w:b/>
        </w:rPr>
      </w:r>
    </w:p>
    <w:p>
      <w:pPr>
        <w:pStyle w:val="LO-normal"/>
        <w:jc w:val="center"/>
        <w:rPr>
          <w:rFonts w:eastAsia="Roboto Mono" w:cs="Roboto Mono"/>
          <w:b/>
        </w:rPr>
      </w:pPr>
      <w:r>
        <w:rPr>
          <w:rFonts w:eastAsia="Roboto Mono" w:cs="Roboto Mono"/>
          <w:b/>
        </w:rPr>
      </w:r>
    </w:p>
    <w:p>
      <w:pPr>
        <w:pStyle w:val="LO-normal"/>
        <w:jc w:val="center"/>
        <w:rPr>
          <w:rFonts w:eastAsia="Roboto Mono" w:cs="Roboto Mono"/>
          <w:b/>
        </w:rPr>
      </w:pPr>
      <w:r>
        <w:rPr>
          <w:rFonts w:eastAsia="Roboto Mono" w:cs="Roboto Mono"/>
          <w:b/>
        </w:rPr>
      </w:r>
    </w:p>
    <w:p>
      <w:pPr>
        <w:pStyle w:val="LO-normal"/>
        <w:jc w:val="center"/>
        <w:rPr>
          <w:rFonts w:eastAsia="Roboto Mono" w:cs="Roboto Mono"/>
          <w:b/>
        </w:rPr>
      </w:pPr>
      <w:r>
        <w:rPr>
          <w:rFonts w:eastAsia="Roboto Mono" w:cs="Roboto Mono"/>
          <w:b/>
        </w:rPr>
      </w:r>
    </w:p>
    <w:p>
      <w:pPr>
        <w:pStyle w:val="LO-normal"/>
        <w:jc w:val="center"/>
        <w:rPr>
          <w:rFonts w:eastAsia="Roboto Mono" w:cs="Roboto Mono"/>
          <w:b/>
        </w:rPr>
      </w:pPr>
      <w:r>
        <w:rPr>
          <w:rFonts w:eastAsia="Roboto Mono" w:cs="Roboto Mono"/>
          <w:b/>
        </w:rPr>
      </w:r>
    </w:p>
    <w:p>
      <w:pPr>
        <w:pStyle w:val="LO-normal"/>
        <w:jc w:val="center"/>
        <w:rPr>
          <w:rFonts w:eastAsia="Roboto Mono" w:cs="Roboto Mono"/>
          <w:b/>
        </w:rPr>
      </w:pPr>
      <w:r>
        <w:rPr>
          <w:rFonts w:eastAsia="Roboto Mono" w:cs="Roboto Mono"/>
          <w:b/>
        </w:rPr>
      </w:r>
    </w:p>
    <w:p>
      <w:pPr>
        <w:pStyle w:val="LO-normal"/>
        <w:jc w:val="center"/>
        <w:rPr>
          <w:rFonts w:ascii="Cantarell" w:hAnsi="Cantarell"/>
          <w:sz w:val="28"/>
          <w:szCs w:val="28"/>
          <w:u w:val="single"/>
        </w:rPr>
      </w:pPr>
      <w:r>
        <w:rPr>
          <w:rFonts w:eastAsia="Roboto Mono" w:cs="Roboto Mono" w:ascii="Cantarell" w:hAnsi="Cantarell"/>
          <w:b/>
          <w:sz w:val="28"/>
          <w:szCs w:val="28"/>
          <w:u w:val="single"/>
        </w:rPr>
        <w:t>a)N-Queens Problem</w:t>
      </w:r>
    </w:p>
    <w:p>
      <w:pPr>
        <w:pStyle w:val="LO-normal"/>
        <w:jc w:val="center"/>
        <w:rPr>
          <w:rFonts w:ascii="Cantarell" w:hAnsi="Cantarell"/>
        </w:rPr>
      </w:pPr>
      <w:r>
        <w:rPr>
          <w:rFonts w:eastAsia="Roboto Mono" w:cs="Roboto Mono" w:ascii="Cantarell" w:hAnsi="Cantarell"/>
          <w:b/>
          <w:sz w:val="24"/>
          <w:szCs w:val="24"/>
        </w:rPr>
        <w:tab/>
        <w:tab/>
        <w:tab/>
        <w:tab/>
        <w:tab/>
        <w:tab/>
        <w:tab/>
        <w:tab/>
        <w:t>Date:</w:t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>Problem Statement:</w:t>
      </w:r>
      <w:r>
        <w:rPr>
          <w:rFonts w:eastAsia="Roboto Mono" w:cs="Roboto Mono" w:ascii="Cantarell" w:hAnsi="Cantarell"/>
        </w:rPr>
        <w:t xml:space="preserve"> Write a C program to find all the possible placements of N queens on an NxN board, such that they don't attack each other, thereby solving the N-Queens Problem.</w:t>
      </w:r>
    </w:p>
    <w:p>
      <w:pPr>
        <w:pStyle w:val="LO-normal"/>
        <w:jc w:val="center"/>
        <w:rPr>
          <w:rFonts w:ascii="Cantarell" w:hAnsi="Cantarell"/>
        </w:rPr>
      </w:pPr>
      <w:r>
        <w:rPr>
          <w:rFonts w:eastAsia="Roboto Mono" w:cs="Roboto Mono" w:ascii="Cantarell" w:hAnsi="Cantarell"/>
        </w:rPr>
        <w:t>(n = 4)</w:t>
      </w:r>
    </w:p>
    <w:p>
      <w:pPr>
        <w:pStyle w:val="LO-normal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center"/>
        <w:rPr>
          <w:rFonts w:ascii="Cantarell" w:hAnsi="Cantarell"/>
        </w:rPr>
      </w:pPr>
      <w:r>
        <w:rPr>
          <w:rFonts w:eastAsia="Roboto Mono" w:cs="Roboto Mono" w:ascii="Cantarell" w:hAnsi="Cantarell"/>
        </w:rPr>
        <w:tab/>
      </w:r>
      <w:r>
        <w:rPr/>
        <w:drawing>
          <wp:inline distT="0" distB="0" distL="0" distR="0">
            <wp:extent cx="1533525" cy="1533525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47495" cy="1547495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State Space tree for 4-Queens</w:t>
      </w:r>
    </w:p>
    <w:p>
      <w:pPr>
        <w:pStyle w:val="LO-normal"/>
        <w:jc w:val="center"/>
        <w:rPr>
          <w:rFonts w:ascii="Cantarell" w:hAnsi="Cantarell"/>
        </w:rPr>
      </w:pPr>
      <w:r>
        <w:rPr/>
        <w:drawing>
          <wp:inline distT="0" distB="0" distL="0" distR="0">
            <wp:extent cx="6096000" cy="4078605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10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Algorithm:</w:t>
      </w:r>
    </w:p>
    <w:p>
      <w:pPr>
        <w:pStyle w:val="LO-normal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center"/>
        <w:rPr>
          <w:rFonts w:ascii="Cantarell" w:hAnsi="Cantarell"/>
        </w:rPr>
      </w:pPr>
      <w:r>
        <w:rPr/>
        <w:drawing>
          <wp:inline distT="0" distB="0" distL="0" distR="0">
            <wp:extent cx="4695190" cy="5886450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>Time Complexity:</w:t>
      </w:r>
      <w:r>
        <w:rPr>
          <w:rFonts w:eastAsia="Roboto Mono" w:cs="Roboto Mono" w:ascii="Cantarell" w:hAnsi="Cantarell"/>
        </w:rPr>
        <w:t xml:space="preserve"> 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O(n!) (where n = number of queens)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>Space Complexity:</w:t>
      </w:r>
      <w:r>
        <w:rPr>
          <w:rFonts w:eastAsia="Roboto Mono" w:cs="Roboto Mono" w:ascii="Cantarell" w:hAnsi="Cantarell"/>
        </w:rPr>
        <w:t xml:space="preserve"> 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O(n</w:t>
      </w:r>
      <w:r>
        <w:rPr>
          <w:rFonts w:eastAsia="Roboto Mono" w:cs="Roboto Mono" w:ascii="Cantarell" w:hAnsi="Cantarell"/>
          <w:vertAlign w:val="superscript"/>
        </w:rPr>
        <w:t>2</w:t>
      </w:r>
      <w:r>
        <w:rPr>
          <w:rFonts w:eastAsia="Roboto Mono" w:cs="Roboto Mono" w:ascii="Cantarell" w:hAnsi="Cantarell"/>
        </w:rPr>
        <w:t>)</w:t>
      </w:r>
    </w:p>
    <w:p>
      <w:pPr>
        <w:pStyle w:val="LO-normal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Code:</w:t>
      </w:r>
    </w:p>
    <w:p>
      <w:pPr>
        <w:pStyle w:val="LO-normal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sectPr>
          <w:footerReference w:type="default" r:id="rId6"/>
          <w:type w:val="nextPage"/>
          <w:pgSz w:w="11906" w:h="16838"/>
          <w:pgMar w:left="1440" w:right="1467" w:gutter="0" w:header="0" w:top="1488" w:footer="720" w:bottom="1455"/>
          <w:pgBorders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94" w:fmt="decimal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#include &lt;stdio.h&gt;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#include &lt;stdlib.h&gt;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#define MAX 100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int M[MAX];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int Place(int k, int i)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j = 0; j &lt; k; j++)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(M[j] == i)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return 0;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else if (abs(i - M[j]) == abs(k - j))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return 0;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return 1;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void write(int n)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printf("\n\n");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printf("\t%d", i + 1);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printf("\n\n%d", i + 1);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for (int j = 0; j &lt; n; j++)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if (M[i] == j)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printf("\tQ");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else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printf("\tX");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printf("\n\n");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void NQueen(int k, int n)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(Place(k, i))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M[k] = i;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if (k == n - 1)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write(n);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return;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else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NQueen(k + 1, n);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int main()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int n;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value of n:");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scanf("%d", &amp;n);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NQueen(0, n);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return 0;</w:t>
      </w:r>
    </w:p>
    <w:p>
      <w:pPr>
        <w:pStyle w:val="LO-normal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sectPr>
          <w:type w:val="continuous"/>
          <w:pgSz w:w="11906" w:h="16838"/>
          <w:pgMar w:left="1440" w:right="1467" w:gutter="0" w:header="0" w:top="1488" w:footer="720" w:bottom="1455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ascii="Cantarell" w:hAnsi="Cantarell"/>
          <w:b/>
          <w:bCs/>
          <w:u w:val="single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Output:</w:t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-494665</wp:posOffset>
            </wp:positionH>
            <wp:positionV relativeFrom="paragraph">
              <wp:posOffset>118110</wp:posOffset>
            </wp:positionV>
            <wp:extent cx="6734175" cy="347091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ascii="Cantarell" w:hAnsi="Cantarell"/>
          <w:b/>
          <w:bCs/>
          <w:sz w:val="28"/>
          <w:szCs w:val="28"/>
          <w:u w:val="single"/>
        </w:rPr>
      </w:pPr>
      <w:r>
        <w:rPr>
          <w:rFonts w:eastAsia="Roboto Mono" w:cs="Roboto Mono" w:ascii="Cantarell" w:hAnsi="Cantarell"/>
          <w:b/>
          <w:bCs/>
          <w:sz w:val="28"/>
          <w:szCs w:val="28"/>
          <w:u w:val="single"/>
        </w:rPr>
        <w:t>b)Sum of Subsets (using Backtracking)</w:t>
      </w:r>
    </w:p>
    <w:p>
      <w:pPr>
        <w:pStyle w:val="LO-normal"/>
        <w:jc w:val="center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sz w:val="28"/>
          <w:szCs w:val="28"/>
        </w:rPr>
        <w:tab/>
        <w:tab/>
        <w:tab/>
        <w:tab/>
        <w:tab/>
        <w:tab/>
        <w:tab/>
      </w:r>
      <w:r>
        <w:rPr>
          <w:rFonts w:eastAsia="Roboto Mono" w:cs="Roboto Mono" w:ascii="Cantarell" w:hAnsi="Cantarell"/>
          <w:b/>
          <w:bCs/>
          <w:sz w:val="24"/>
          <w:szCs w:val="24"/>
        </w:rPr>
        <w:t>Date:</w:t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>Problem Statement:</w:t>
      </w:r>
      <w:r>
        <w:rPr>
          <w:rFonts w:eastAsia="Roboto Mono" w:cs="Roboto Mono" w:ascii="Cantarell" w:hAnsi="Cantarell"/>
        </w:rPr>
        <w:t xml:space="preserve"> Given ‘n’ weights, find the combinations of these weights such that the total weight of the subset equal to ‘m’ (where n and m are given)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center"/>
        <w:rPr>
          <w:rFonts w:ascii="Cantarell" w:hAnsi="Cantarell"/>
        </w:rPr>
      </w:pPr>
      <w:r>
        <w:rPr>
          <w:rFonts w:eastAsia="Roboto Mono" w:cs="Roboto Mono" w:ascii="Cantarell" w:hAnsi="Cantarell"/>
        </w:rPr>
        <w:t>W = {5, 7, 10, 12, 15, 18, 20}  m = 35</w:t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Algorithm:</w:t>
      </w:r>
    </w:p>
    <w:p>
      <w:pPr>
        <w:pStyle w:val="LO-normal"/>
        <w:jc w:val="left"/>
        <w:rPr>
          <w:rFonts w:ascii="Cantarell" w:hAnsi="Cantarell"/>
        </w:rPr>
      </w:pPr>
      <w:r>
        <w:rPr/>
        <w:drawing>
          <wp:inline distT="0" distB="0" distL="0" distR="0">
            <wp:extent cx="4341495" cy="3427095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>Time Complexity:</w:t>
      </w:r>
      <w:r>
        <w:rPr>
          <w:rFonts w:eastAsia="Roboto Mono" w:cs="Roboto Mono" w:ascii="Cantarell" w:hAnsi="Cantarell"/>
        </w:rPr>
        <w:t xml:space="preserve"> 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O(mn)</w:t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 xml:space="preserve">Space Complexity: 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O(mn)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State Space tree:</w:t>
      </w:r>
    </w:p>
    <w:p>
      <w:pPr>
        <w:pStyle w:val="LO-normal"/>
        <w:jc w:val="left"/>
        <w:rPr>
          <w:rFonts w:ascii="Cantarell" w:hAnsi="Cantarell"/>
        </w:rPr>
      </w:pPr>
      <w:r>
        <w:rPr/>
        <w:drawing>
          <wp:inline distT="0" distB="0" distL="0" distR="0">
            <wp:extent cx="6124575" cy="4872355"/>
            <wp:effectExtent l="0" t="0" r="0" b="0"/>
            <wp:docPr id="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Code: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sectPr>
          <w:type w:val="continuous"/>
          <w:pgSz w:w="11906" w:h="16838"/>
          <w:pgMar w:left="1440" w:right="1467" w:gutter="0" w:header="0" w:top="1488" w:footer="720" w:bottom="1455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#include &lt;stdio.h&gt;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#define MAX 100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int w[MAX], x[MAX];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int m, n;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void write(int k)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printf("%d ", x[i]);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 i.e weights : ");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&lt;= k; i++)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(x[i] == 1)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printf("%d ", w[i]);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printf("\n");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void SumofSubsets(int s, int k, int r)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if (k &gt; n)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return;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x[k] = 1;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if (s + w[k] == m)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write(k);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else if (s + w[k] + w[k + 1] &lt;= m)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SumofSubsets(s + w[k], k + 1, r);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if ((s + r - w[k] &gt;= m) &amp;&amp; (s + w[k + 1] &lt;= m))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x[k] = 0;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SumofSubsets(s, k + 1, r);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int main()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int r = 0;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number of elements.");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scanf("%d", &amp;n);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the elements of the set.\n");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x[i] = 0;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scanf("%d", &amp;w[i]);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r += w[i];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sum.\n");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scanf("%d", &amp;m);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printf("The subsets are :-\n");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SumofSubsets(0, 0, r);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return 0;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sectPr>
          <w:type w:val="continuous"/>
          <w:pgSz w:w="11906" w:h="16838"/>
          <w:pgMar w:left="1440" w:right="1467" w:gutter="0" w:header="0" w:top="1488" w:footer="720" w:bottom="1455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Output:</w:t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70370" cy="165735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center"/>
        <w:rPr>
          <w:rFonts w:ascii="Cantarell" w:hAnsi="Cantarell"/>
          <w:b/>
          <w:bCs/>
          <w:sz w:val="28"/>
          <w:szCs w:val="28"/>
        </w:rPr>
      </w:pPr>
      <w:r>
        <w:rPr>
          <w:rFonts w:eastAsia="Roboto Mono" w:cs="Roboto Mono" w:ascii="Cantarell" w:hAnsi="Cantarell"/>
          <w:b/>
          <w:bCs/>
          <w:sz w:val="28"/>
          <w:szCs w:val="28"/>
        </w:rPr>
        <w:t>c)M-Coloring</w:t>
      </w:r>
    </w:p>
    <w:p>
      <w:pPr>
        <w:pStyle w:val="LO-normal"/>
        <w:jc w:val="center"/>
        <w:rPr>
          <w:rFonts w:ascii="Cantarell" w:hAnsi="Cantarell"/>
          <w:b/>
          <w:bCs/>
          <w:sz w:val="28"/>
          <w:szCs w:val="28"/>
        </w:rPr>
      </w:pPr>
      <w:r>
        <w:rPr>
          <w:rFonts w:eastAsia="Roboto Mono" w:cs="Roboto Mono" w:ascii="Cantarell" w:hAnsi="Cantarell"/>
          <w:b/>
          <w:bCs/>
          <w:sz w:val="28"/>
          <w:szCs w:val="28"/>
        </w:rPr>
        <w:tab/>
        <w:tab/>
        <w:tab/>
        <w:tab/>
        <w:tab/>
        <w:tab/>
        <w:tab/>
        <w:tab/>
      </w:r>
      <w:r>
        <w:rPr>
          <w:rFonts w:eastAsia="Roboto Mono" w:cs="Roboto Mono" w:ascii="Cantarell" w:hAnsi="Cantarell"/>
          <w:b/>
          <w:bCs/>
          <w:sz w:val="24"/>
          <w:szCs w:val="24"/>
        </w:rPr>
        <w:t>Date:</w:t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>Problem Statement:</w:t>
      </w:r>
      <w:r>
        <w:rPr>
          <w:rFonts w:eastAsia="Roboto Mono" w:cs="Roboto Mono" w:ascii="Cantarell" w:hAnsi="Cantarell"/>
        </w:rPr>
        <w:t xml:space="preserve"> Solve the following M-colorability problems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1)Consider the following active routes vs time:</w:t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5225" cy="4178935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ascii="Cantarell" w:hAnsi="Cantarell"/>
          <w:b w:val="false"/>
          <w:bCs w:val="false"/>
          <w:u w:val="none"/>
        </w:rPr>
      </w:pPr>
      <w:r>
        <w:rPr>
          <w:rFonts w:eastAsia="Roboto Mono" w:cs="Roboto Mono" w:ascii="Cantarell" w:hAnsi="Cantarell"/>
          <w:b w:val="false"/>
          <w:bCs w:val="false"/>
          <w:u w:val="none"/>
        </w:rPr>
        <w:t xml:space="preserve">Calculate the minimum amount of taxis required for operating on the routes, </w:t>
      </w:r>
      <w:r>
        <w:rPr>
          <w:rFonts w:eastAsia="Roboto Mono" w:cs="Roboto Mono" w:ascii="Cantarell" w:hAnsi="Cantarell"/>
          <w:b w:val="false"/>
          <w:bCs w:val="false"/>
          <w:u w:val="none"/>
        </w:rPr>
        <w:t>and all the possible permutations.</w:t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ascii="Cantarell" w:hAnsi="Cantarell"/>
          <w:b/>
          <w:bCs/>
          <w:u w:val="single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Algorithm: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center"/>
        <w:rPr>
          <w:rFonts w:ascii="Cantarell" w:hAnsi="Cantarell"/>
        </w:rPr>
      </w:pPr>
      <w:r>
        <w:rPr/>
        <w:drawing>
          <wp:inline distT="0" distB="0" distL="0" distR="0">
            <wp:extent cx="3843655" cy="2870200"/>
            <wp:effectExtent l="0" t="0" r="0" b="0"/>
            <wp:docPr id="1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jc w:val="center"/>
        <w:rPr>
          <w:rFonts w:ascii="Cantarell" w:hAnsi="Cantarell"/>
        </w:rPr>
      </w:pPr>
      <w:r>
        <w:rPr/>
        <w:drawing>
          <wp:inline distT="0" distB="0" distL="0" distR="0">
            <wp:extent cx="3642995" cy="3328035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</w:rPr>
        <w:t>Time Complexity:</w:t>
      </w:r>
      <w:r>
        <w:rPr>
          <w:rFonts w:eastAsia="Roboto Mono" w:cs="Roboto Mono" w:ascii="Cantarell" w:hAnsi="Cantarell"/>
        </w:rPr>
        <w:t xml:space="preserve"> 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O(nm</w:t>
      </w:r>
      <w:r>
        <w:rPr>
          <w:rFonts w:eastAsia="Roboto Mono" w:cs="Roboto Mono" w:ascii="Cantarell" w:hAnsi="Cantarell"/>
          <w:vertAlign w:val="superscript"/>
        </w:rPr>
        <w:t>n</w:t>
      </w:r>
      <w:r>
        <w:rPr>
          <w:rFonts w:eastAsia="Roboto Mono" w:cs="Roboto Mono" w:ascii="Cantarell" w:hAnsi="Cantarell"/>
        </w:rPr>
        <w:t>)</w:t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>Space Complexity:</w:t>
      </w:r>
      <w:r>
        <w:rPr>
          <w:rFonts w:eastAsia="Roboto Mono" w:cs="Roboto Mono" w:ascii="Cantarell" w:hAnsi="Cantarell"/>
        </w:rPr>
        <w:t xml:space="preserve"> 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O(m</w:t>
      </w:r>
      <w:r>
        <w:rPr>
          <w:rFonts w:eastAsia="Roboto Mono" w:cs="Roboto Mono" w:ascii="Cantarell" w:hAnsi="Cantarell"/>
          <w:vertAlign w:val="superscript"/>
        </w:rPr>
        <w:t>n</w:t>
      </w:r>
      <w:r>
        <w:rPr>
          <w:rFonts w:eastAsia="Roboto Mono" w:cs="Roboto Mono" w:ascii="Cantarell" w:hAnsi="Cantarell"/>
        </w:rPr>
        <w:t>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ascii="Cantarell" w:hAnsi="Cantarell"/>
          <w:b/>
          <w:bCs/>
          <w:u w:val="single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Code:</w:t>
      </w:r>
    </w:p>
    <w:p>
      <w:pPr>
        <w:sectPr>
          <w:type w:val="continuous"/>
          <w:pgSz w:w="11906" w:h="16838"/>
          <w:pgMar w:left="1440" w:right="1467" w:gutter="0" w:header="0" w:top="1488" w:footer="720" w:bottom="1455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#include &lt;stdio.h&gt;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#define N 20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int G[N][N], count = 0;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char C[8] = {'X', 'V', 'I', 'B', 'G', 'Y', 'O', 'R'};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void accept_graph(int n)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int max_edges = n * n;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int origin, destin;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the edges of the graph.\n");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the edge;( 0 0 ) to quit :\n");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max_edges;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scanf("%d %d", &amp;origin, &amp;destin);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((origin == 0) &amp;&amp; (destin == 0))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break;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(origin &gt; n || destin &gt; n || origin &lt;= 0 || destin &lt;= 0)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printf("Invalid edge.\n");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i--;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else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G[origin - 1][destin - 1] = 1;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G[destin - 1][origin - 1] = 1;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void show(int x[N], int nodes)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printf("%d.\t", ++count);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nodes;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printf("%c ", C[x[i]]);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printf("\t");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void nextvalue(int x[N], int nodes, int colours, int k)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do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x[k] = (x[k] + 1) % (colours + 1);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(!x[k])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return;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int j;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for (j = 0; j &lt; nodes; j++)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if ((G[k][j] != 0) &amp;&amp; (x[k] == x[j]))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break;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(j == nodes)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return;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 while (1);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void colour(int x[N], int nodes, int colours, int k)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do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nextvalue(x, nodes, colours, k);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(!x[k])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return;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(k == nodes - 1)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show(x, nodes);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else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colour(x, nodes, colours, k + 1);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 while (1);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int main()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int nodes, colours, x[N];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the number of nodes:");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scanf("%d", &amp;nodes);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nodes;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for (int j = 0; j &lt; nodes; j++)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G[i][j] = 0;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accept_graph(nodes);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the number of colors:");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scanf("%d", &amp;colours);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nodes;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x[i] = 0;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printf("\nGraph colouring possibilities are:\n");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colour(x, nodes, colours, 0);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return 0;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} </w:t>
      </w:r>
    </w:p>
    <w:p>
      <w:pPr>
        <w:pStyle w:val="LO-normal"/>
        <w:jc w:val="left"/>
        <w:rPr>
          <w:rFonts w:ascii="Cantarell" w:hAnsi="Cantarell" w:eastAsia="Roboto Mono" w:cs="Roboto Mono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Output:</w:t>
      </w:r>
    </w:p>
    <w:p>
      <w:pPr>
        <w:pStyle w:val="LO-normal"/>
        <w:jc w:val="left"/>
        <w:rPr>
          <w:b w:val="false"/>
          <w:bCs w:val="false"/>
        </w:rPr>
      </w:pPr>
      <w:r>
        <w:rPr>
          <w:b w:val="false"/>
          <w:bCs w:val="false"/>
        </w:rPr>
        <w:t>1)</w:t>
      </w:r>
    </w:p>
    <w:p>
      <w:pPr>
        <w:pStyle w:val="LO-normal"/>
        <w:jc w:val="left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sectPr>
          <w:type w:val="continuous"/>
          <w:pgSz w:w="11906" w:h="16838"/>
          <w:pgMar w:left="1440" w:right="1467" w:gutter="0" w:header="0" w:top="1488" w:footer="720" w:bottom="1455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-387985</wp:posOffset>
            </wp:positionH>
            <wp:positionV relativeFrom="paragraph">
              <wp:posOffset>4081145</wp:posOffset>
            </wp:positionV>
            <wp:extent cx="6510655" cy="4189730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-349885</wp:posOffset>
            </wp:positionH>
            <wp:positionV relativeFrom="paragraph">
              <wp:posOffset>38100</wp:posOffset>
            </wp:positionV>
            <wp:extent cx="6367780" cy="4043680"/>
            <wp:effectExtent l="0" t="0" r="0" b="0"/>
            <wp:wrapSquare wrapText="largest"/>
            <wp:docPr id="1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 Mono" w:cs="Roboto Mono" w:ascii="Cantarell" w:hAnsi="Cantarell"/>
        </w:rPr>
        <w:t xml:space="preserve"> 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-456565</wp:posOffset>
            </wp:positionH>
            <wp:positionV relativeFrom="paragraph">
              <wp:posOffset>135890</wp:posOffset>
            </wp:positionV>
            <wp:extent cx="6718300" cy="100584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6" w:h="16838"/>
          <w:pgMar w:left="1440" w:right="1467" w:gutter="0" w:header="0" w:top="1488" w:footer="720" w:bottom="1455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/>
      </w:r>
    </w:p>
    <w:p>
      <w:pPr>
        <w:pStyle w:val="LO-normal"/>
        <w:jc w:val="center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sz w:val="28"/>
          <w:szCs w:val="28"/>
          <w:u w:val="single"/>
        </w:rPr>
        <w:t>d)Hamiltonian Cycle</w:t>
      </w:r>
    </w:p>
    <w:p>
      <w:pPr>
        <w:pStyle w:val="LO-normal"/>
        <w:jc w:val="center"/>
        <w:rPr>
          <w:rFonts w:ascii="Cantarell" w:hAnsi="Cantarell"/>
          <w:b/>
          <w:bCs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Roboto Mono" w:cs="Roboto Mono" w:ascii="Cantarell" w:hAnsi="Cantarell"/>
          <w:b/>
          <w:bCs/>
          <w:i w:val="false"/>
          <w:iCs w:val="false"/>
          <w:sz w:val="28"/>
          <w:szCs w:val="28"/>
          <w:u w:val="none"/>
        </w:rPr>
        <w:tab/>
        <w:tab/>
        <w:tab/>
        <w:tab/>
        <w:tab/>
        <w:tab/>
        <w:tab/>
      </w:r>
      <w:r>
        <w:rPr>
          <w:rFonts w:eastAsia="Roboto Mono" w:cs="Roboto Mono" w:ascii="Cantarell" w:hAnsi="Cantarell"/>
          <w:b/>
          <w:bCs/>
          <w:i w:val="false"/>
          <w:iCs w:val="false"/>
          <w:sz w:val="24"/>
          <w:szCs w:val="24"/>
          <w:u w:val="none"/>
        </w:rPr>
        <w:t>Date: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>Problem Statement:</w:t>
      </w:r>
      <w:r>
        <w:rPr>
          <w:rFonts w:eastAsia="Roboto Mono" w:cs="Roboto Mono" w:ascii="Cantarell" w:hAnsi="Cantarell"/>
        </w:rPr>
        <w:t xml:space="preserve"> Find the Hamiltonian cycles in the given graphs using the backtracking approach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center"/>
        <w:rPr>
          <w:rFonts w:ascii="Cantarell" w:hAnsi="Cantarell"/>
        </w:rPr>
      </w:pPr>
      <w:r>
        <w:rPr>
          <w:rFonts w:ascii="Cantarell" w:hAnsi="Cantarell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1149985</wp:posOffset>
            </wp:positionH>
            <wp:positionV relativeFrom="paragraph">
              <wp:posOffset>141605</wp:posOffset>
            </wp:positionV>
            <wp:extent cx="3337560" cy="3284220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ascii="Cantarell" w:hAnsi="Cantarell"/>
          <w:b/>
          <w:bCs/>
          <w:u w:val="none"/>
        </w:rPr>
      </w:pPr>
      <w:r>
        <w:rPr>
          <w:rFonts w:eastAsia="Roboto Mono" w:cs="Roboto Mono" w:ascii="Cantarell" w:hAnsi="Cantarell"/>
          <w:b/>
          <w:bCs/>
          <w:u w:val="none"/>
        </w:rPr>
        <w:t xml:space="preserve">         </w:t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Algorithm:</w:t>
      </w:r>
    </w:p>
    <w:p>
      <w:pPr>
        <w:pStyle w:val="LO-normal"/>
        <w:jc w:val="center"/>
        <w:rPr>
          <w:rFonts w:ascii="Cantarell" w:hAnsi="Cantarell"/>
        </w:rPr>
      </w:pPr>
      <w:r>
        <w:rPr/>
        <w:drawing>
          <wp:inline distT="0" distB="0" distL="0" distR="0">
            <wp:extent cx="4167505" cy="2643505"/>
            <wp:effectExtent l="0" t="0" r="0" b="0"/>
            <wp:docPr id="1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jc w:val="center"/>
        <w:rPr>
          <w:rFonts w:ascii="Cantarell" w:hAnsi="Cantarell"/>
        </w:rPr>
      </w:pPr>
      <w:r>
        <w:rPr/>
        <w:drawing>
          <wp:inline distT="0" distB="0" distL="0" distR="0">
            <wp:extent cx="4091305" cy="3503295"/>
            <wp:effectExtent l="0" t="0" r="0" b="0"/>
            <wp:docPr id="1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>Time Complexity:</w:t>
      </w:r>
      <w:r>
        <w:rPr>
          <w:rFonts w:eastAsia="Roboto Mono" w:cs="Roboto Mono" w:ascii="Cantarell" w:hAnsi="Cantarell"/>
        </w:rPr>
        <w:t xml:space="preserve"> 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O(cN), where c is the common edge cost</w:t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>Space Complexity: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</w:t>
      </w:r>
      <w:r>
        <w:rPr>
          <w:rFonts w:eastAsia="Roboto Mono" w:cs="Roboto Mono" w:ascii="Cantarell" w:hAnsi="Cantarell"/>
        </w:rPr>
        <w:t>O(N)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Code:</w:t>
      </w:r>
    </w:p>
    <w:p>
      <w:pPr>
        <w:sectPr>
          <w:type w:val="continuous"/>
          <w:pgSz w:w="11906" w:h="16838"/>
          <w:pgMar w:left="1440" w:right="1467" w:gutter="0" w:header="0" w:top="1488" w:footer="720" w:bottom="1455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#include &lt;stdio.h&gt;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#define N 20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char G[N][N], count = 0;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void accept_graph(int n)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int max_edges = n * n;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char origin, destin;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the edges of the graph.\n");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the edge;( ~ ~ ) to quit :\n");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max_edges; i++)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scanf(" %c %c", &amp;origin, &amp;destin);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((origin == '~') &amp;&amp; (destin == '~'))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break;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(origin &gt; 'A' + n || destin &gt; 'A' + n || origin &lt; 'A' || destin &lt; 'A')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printf("Invalid edge.\n");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i--;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else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G[(int)origin - 64][(int)destin - 64] = 1;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G[(int)destin - 64][(int)origin - 64] = 1;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void show(char x[N], int nodes)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printf("%d.\t", ++count);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nodes; i++)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printf("%c - ", x[i + 1] + 64);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 %c", x[1] + 64);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printf("\n");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void nextvalue(char x[N], int nodes, int k)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do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x[k] = (x[k] + 1) % (nodes + 1);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(!x[k])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return;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(G[x[k - 1]][x[k]] != 0)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int j;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for (j = 1; j &lt;= k; j++)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if (x[j] == x[k])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        </w:t>
      </w:r>
      <w:r>
        <w:rPr>
          <w:rFonts w:eastAsia="Roboto Mono" w:cs="Roboto Mono" w:ascii="Cantarell" w:hAnsi="Cantarell"/>
        </w:rPr>
        <w:t>break;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if (j == k)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if ((k &lt; nodes) || ((k == nodes &amp;&amp; G[x[nodes]][x[1]] != 0)))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        </w:t>
      </w:r>
      <w:r>
        <w:rPr>
          <w:rFonts w:eastAsia="Roboto Mono" w:cs="Roboto Mono" w:ascii="Cantarell" w:hAnsi="Cantarell"/>
        </w:rPr>
        <w:t>return;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 while (1);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void Hamiltonian(char x[N], int nodes, int k)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do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nextvalue(x, nodes, k);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(!x[k])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return;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(k == nodes)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show(x, nodes);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else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Hamiltonian(x, nodes, k + 1);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 while (1);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int main()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int nodes;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char x[N];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the number of nodes: ");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scanf("%d", &amp;nodes);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1; i &lt;= nodes; i++)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for (int j = 1; j &lt;= nodes; j++)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G[i][j] = 0;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accept_graph(nodes);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x[1] = (int)'A' - 64;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2; i &lt;= nodes; i++)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x[i] = 0;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printf("\nHamiltonian Cycles starting from node %d are : \n", x[1]);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Hamiltonian(x, nodes, x[1] + 1);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return 0;</w:t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</w:rPr>
        <w:t>}</w:t>
      </w:r>
    </w:p>
    <w:p>
      <w:pPr>
        <w:sectPr>
          <w:type w:val="continuous"/>
          <w:pgSz w:w="11906" w:h="16838"/>
          <w:pgMar w:left="1440" w:right="1467" w:gutter="0" w:header="0" w:top="1488" w:footer="720" w:bottom="1455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/>
      </w:r>
    </w:p>
    <w:p>
      <w:pPr>
        <w:pStyle w:val="LO-normal"/>
        <w:jc w:val="left"/>
        <w:rPr>
          <w:rFonts w:ascii="Cantarell" w:hAnsi="Cantarell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Output:</w:t>
      </w:r>
    </w:p>
    <w:p>
      <w:pPr>
        <w:pStyle w:val="LO-normal"/>
        <w:jc w:val="left"/>
        <w:rPr>
          <w:rFonts w:ascii="Cantarell" w:hAnsi="Cantarell"/>
          <w:b w:val="false"/>
          <w:bCs w:val="false"/>
          <w:u w:val="none"/>
        </w:rPr>
      </w:pPr>
      <w:r>
        <w:rPr>
          <w:rFonts w:eastAsia="Roboto Mono" w:cs="Roboto Mono" w:ascii="Cantarell" w:hAnsi="Cantarell"/>
          <w:b w:val="false"/>
          <w:bCs w:val="false"/>
          <w:u w:val="none"/>
        </w:rPr>
        <w:t>1)</w:t>
      </w:r>
    </w:p>
    <w:p>
      <w:pPr>
        <w:pStyle w:val="LO-normal"/>
        <w:jc w:val="left"/>
        <w:rPr>
          <w:rFonts w:eastAsia="Roboto Mono" w:cs="Roboto Mono"/>
        </w:rPr>
      </w:pPr>
      <w:r>
        <w:rPr>
          <w:rFonts w:eastAsia="Roboto Mono" w:cs="Roboto Mono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-532130</wp:posOffset>
            </wp:positionH>
            <wp:positionV relativeFrom="paragraph">
              <wp:posOffset>3810</wp:posOffset>
            </wp:positionV>
            <wp:extent cx="6760210" cy="4465320"/>
            <wp:effectExtent l="0" t="0" r="0" b="0"/>
            <wp:wrapSquare wrapText="largest"/>
            <wp:docPr id="18" name="Image9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 Copy 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2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center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  <w:b/>
          <w:bCs/>
          <w:sz w:val="28"/>
          <w:szCs w:val="28"/>
          <w:u w:val="single"/>
        </w:rPr>
        <w:t>e)0/1 Knapsack</w:t>
      </w:r>
    </w:p>
    <w:p>
      <w:pPr>
        <w:pStyle w:val="LO-normal"/>
        <w:jc w:val="center"/>
        <w:rPr>
          <w:rFonts w:ascii="Cantarell" w:hAnsi="Cantarell" w:eastAsia="Roboto Mono" w:cs="Roboto Mono"/>
          <w:b/>
          <w:bCs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Roboto Mono" w:cs="Roboto Mono" w:ascii="Cantarell" w:hAnsi="Cantarell"/>
          <w:b/>
          <w:bCs/>
          <w:i w:val="false"/>
          <w:iCs w:val="false"/>
          <w:sz w:val="28"/>
          <w:szCs w:val="28"/>
          <w:u w:val="none"/>
        </w:rPr>
        <w:tab/>
        <w:tab/>
        <w:tab/>
        <w:tab/>
        <w:tab/>
        <w:tab/>
        <w:tab/>
      </w:r>
      <w:r>
        <w:rPr>
          <w:rFonts w:eastAsia="Roboto Mono" w:cs="Roboto Mono" w:ascii="Cantarell" w:hAnsi="Cantarell"/>
          <w:b/>
          <w:bCs/>
          <w:i w:val="false"/>
          <w:iCs w:val="false"/>
          <w:sz w:val="24"/>
          <w:szCs w:val="24"/>
          <w:u w:val="none"/>
        </w:rPr>
        <w:t>Date:</w:t>
      </w:r>
    </w:p>
    <w:p>
      <w:pPr>
        <w:pStyle w:val="LO-normal"/>
        <w:jc w:val="left"/>
        <w:rPr>
          <w:rFonts w:ascii="Cantarell" w:hAnsi="Cantarell" w:eastAsia="Roboto Mono" w:cs="Roboto Mono"/>
          <w:b/>
          <w:bCs/>
          <w:i w:val="false"/>
          <w:i w:val="false"/>
          <w:iCs w:val="false"/>
          <w:sz w:val="22"/>
          <w:szCs w:val="22"/>
          <w:u w:val="single"/>
        </w:rPr>
      </w:pPr>
      <w:r>
        <w:rPr>
          <w:rFonts w:eastAsia="Roboto Mono" w:cs="Roboto Mono" w:ascii="Cantarell" w:hAnsi="Cantarell"/>
          <w:b/>
          <w:bCs/>
          <w:i w:val="false"/>
          <w:iCs w:val="false"/>
          <w:sz w:val="22"/>
          <w:szCs w:val="22"/>
          <w:u w:val="single"/>
        </w:rPr>
        <w:t>Problem Statement: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Solve the 0/1 knapsack problem for the knapsack instance n = 4, m = 8 using backtracking schema.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(w1 . . . w4) = (2,3,4,5)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(p1 . . . p7) = (3,5,6,10)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Algorithm:</w:t>
      </w:r>
    </w:p>
    <w:p>
      <w:pPr>
        <w:pStyle w:val="LO-normal"/>
        <w:jc w:val="left"/>
        <w:rPr>
          <w:rFonts w:ascii="Cantarell" w:hAnsi="Cantarell" w:eastAsia="Roboto Mono" w:cs="Roboto Mono"/>
          <w:b w:val="false"/>
          <w:bCs w:val="false"/>
          <w:u w:val="none"/>
        </w:rPr>
      </w:pPr>
      <w:r>
        <w:rPr>
          <w:rFonts w:eastAsia="Roboto Mono" w:cs="Roboto Mono" w:ascii="Cantarell" w:hAnsi="Cantarell"/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163830</wp:posOffset>
            </wp:positionV>
            <wp:extent cx="5723255" cy="5882005"/>
            <wp:effectExtent l="0" t="0" r="0" b="0"/>
            <wp:wrapSquare wrapText="largest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5723255" cy="3655695"/>
            <wp:effectExtent l="0" t="0" r="0" b="0"/>
            <wp:wrapSquare wrapText="largest"/>
            <wp:docPr id="2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jc w:val="left"/>
        <w:rPr>
          <w:rFonts w:ascii="Cantarell" w:hAnsi="Cantarell" w:eastAsia="Roboto Mono" w:cs="Roboto Mono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Time and Space Complexity:</w:t>
      </w:r>
    </w:p>
    <w:p>
      <w:pPr>
        <w:pStyle w:val="LO-normal"/>
        <w:jc w:val="left"/>
        <w:rPr>
          <w:rFonts w:ascii="Cantarell" w:hAnsi="Cantarell" w:eastAsia="Roboto Mono" w:cs="Roboto Mono"/>
          <w:b w:val="false"/>
          <w:bCs w:val="false"/>
          <w:u w:val="none"/>
        </w:rPr>
      </w:pPr>
      <w:r>
        <w:rPr>
          <w:rFonts w:eastAsia="Roboto Mono" w:cs="Roboto Mono" w:ascii="Cantarell" w:hAnsi="Cantarell"/>
          <w:b w:val="false"/>
          <w:bCs w:val="false"/>
          <w:u w:val="none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In the worst case, the algorithm has to consider 2^N combinations, where N is the number of items, resulting in an exponential time complexity of O(2^N).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The space complexity can be expressed as O(N), where N is the number of items. This is because the backtracking algorithm typically uses an array or a stack to store the current combination of items, and the maximum depth of recursion in the backtracking algorithm is bounded by the number of items.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Code:</w:t>
      </w:r>
    </w:p>
    <w:p>
      <w:pPr>
        <w:pStyle w:val="LO-normal"/>
        <w:jc w:val="left"/>
        <w:rPr>
          <w:rFonts w:ascii="Cantarell" w:hAnsi="Cantarell" w:eastAsia="Roboto Mono" w:cs="Roboto Mono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</w:r>
    </w:p>
    <w:p>
      <w:pPr>
        <w:sectPr>
          <w:type w:val="continuous"/>
          <w:pgSz w:w="11906" w:h="16838"/>
          <w:pgMar w:left="1440" w:right="1467" w:gutter="0" w:header="0" w:top="1488" w:footer="720" w:bottom="1455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#include &lt;stdio.h&gt;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#include &lt;math.h&gt;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#define MAX 100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struct knap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int p;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int w;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float rat;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};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int m, n, x[MAX], y[MAX], z[MAX], fp, fw;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int Bound(int k, int cp, int cw, struct knap K[])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int b = cp, c = cw;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k; i &lt; n;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c += K[i].w;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(c &lt; m)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b += K[i].p;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else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return b + (int)ceil((1 - (c - m) / (float)K[i].w) * K[i].p);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return b;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void BKnap(int k, int cp, int cw, struct knap K[])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// Left child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if (cw + K[k].w &lt;= m)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y[k] = 1;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(k &lt; n - 1)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printf("Left Child of K:%d CP:%d CW:%d\n", k + 1, cp, cw);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BKnap(k + 1, cp + K[k].p, cw + K[k].w, K);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((cp + K[k].p &gt; fp) &amp;&amp; (k == n - 1))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printf("Left Child of K:%d P:%d W:%d\n", k + 1, cp, cw);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fp = cp + K[k].p;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fw = cw + K[k].w;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printf("New cost is %d.\n", fp);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for (int j = 0; j &lt; k; j++)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x[j] = y[j];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x[k] = 1;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printf("Array updated.\n");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printf("%d ", x[i]);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// Right child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if (Bound(k, cp, cw, K) &gt;= fp)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y[k] = 0;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(k &lt; n - 1)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printf("Right Child of K:%d P:%d W:%d.\n", k + 1, cp, cw);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BKnap(k + 1, cp, cw, K);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if ((cp &gt; fp) &amp;&amp; (k == n - 1))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printf("Right Child of K:%d P:%d W:%d\n", k + 1, cp, cw);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fp = cp;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fw = cw;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printf("New cost is %d.\n", fp);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for (int j = 0; j &lt; k; j++)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x[j] = y[j];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x[k] = 0;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printf("Array updated.\n");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printf("%d ", x[i]);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printf("\n");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void sort(struct knap K[])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struct knap key;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1; i &lt; n;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key = K[i];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int j = i - 1;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while (j &gt;= 0 &amp;&amp; K[j].rat &lt; key.rat)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K[j + 1] = K[j];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j = j - 1;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K[j + 1] = key;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int main()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number of knapsack values and size of knapsack.\n");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scanf("%d%d", &amp;n, &amp;m);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struct knap K[n + 1];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int p_values[MAX], w_values[MAX];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profits of knapsack.\n");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scanf("%d", &amp;p_values[i]);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printf("Enter weights of knapsack.\n");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scanf("%d", &amp;w_values[i]);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K[i].p = p_values[i];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K[i].w = w_values[i];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K[i].rat = (float)K[i].p / K[i].w;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sort(K);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fp = -1;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BKnap(0, 0, 0, K);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printf("The final array is:\n");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for (int j = 0; j &lt; n; j++)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if (p_values[i] == K[j].p &amp;&amp; w_values[i] == K[j].w)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{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if (x[j])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        </w:t>
      </w:r>
      <w:r>
        <w:rPr>
          <w:rFonts w:eastAsia="Roboto Mono" w:cs="Roboto Mono" w:ascii="Cantarell" w:hAnsi="Cantarell"/>
        </w:rPr>
        <w:t>z[i] = 1;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    </w:t>
      </w:r>
      <w:r>
        <w:rPr>
          <w:rFonts w:eastAsia="Roboto Mono" w:cs="Roboto Mono" w:ascii="Cantarell" w:hAnsi="Cantarell"/>
        </w:rPr>
        <w:t>else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        </w:t>
      </w:r>
      <w:r>
        <w:rPr>
          <w:rFonts w:eastAsia="Roboto Mono" w:cs="Roboto Mono" w:ascii="Cantarell" w:hAnsi="Cantarell"/>
        </w:rPr>
        <w:t>z[i] = 0;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}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for (int i = 0; i &lt; n; i++)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    </w:t>
      </w:r>
      <w:r>
        <w:rPr>
          <w:rFonts w:eastAsia="Roboto Mono" w:cs="Roboto Mono" w:ascii="Cantarell" w:hAnsi="Cantarell"/>
        </w:rPr>
        <w:t>printf("%d ", z[i]);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printf("\nThe max profit is %d.\n", fp);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 xml:space="preserve">    </w:t>
      </w:r>
      <w:r>
        <w:rPr>
          <w:rFonts w:eastAsia="Roboto Mono" w:cs="Roboto Mono" w:ascii="Cantarell" w:hAnsi="Cantarell"/>
        </w:rPr>
        <w:t>return 0;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t>}</w:t>
      </w:r>
    </w:p>
    <w:p>
      <w:pPr>
        <w:sectPr>
          <w:type w:val="continuous"/>
          <w:pgSz w:w="11906" w:h="16838"/>
          <w:pgMar w:left="1440" w:right="1467" w:gutter="0" w:header="0" w:top="1488" w:footer="720" w:bottom="1455"/>
          <w:cols w:num="2" w:space="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  <w:t>Output:</w:t>
      </w:r>
    </w:p>
    <w:p>
      <w:pPr>
        <w:pStyle w:val="LO-normal"/>
        <w:jc w:val="left"/>
        <w:rPr>
          <w:rFonts w:ascii="Cantarell" w:hAnsi="Cantarell" w:eastAsia="Roboto Mono" w:cs="Roboto Mono"/>
          <w:b/>
          <w:bCs/>
          <w:u w:val="single"/>
        </w:rPr>
      </w:pPr>
      <w:r>
        <w:rPr>
          <w:rFonts w:eastAsia="Roboto Mono" w:cs="Roboto Mono" w:ascii="Cantarell" w:hAnsi="Cantarell"/>
          <w:b/>
          <w:bCs/>
          <w:u w:val="single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9255" cy="3249295"/>
            <wp:effectExtent l="0" t="0" r="0" b="0"/>
            <wp:wrapSquare wrapText="largest"/>
            <wp:docPr id="2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pStyle w:val="LO-normal"/>
        <w:jc w:val="left"/>
        <w:rPr>
          <w:rFonts w:ascii="Cantarell" w:hAnsi="Cantarell"/>
        </w:rPr>
      </w:pPr>
      <w:r>
        <w:rPr>
          <w:rFonts w:eastAsia="Roboto Mono" w:cs="Roboto Mono" w:ascii="Cantarell" w:hAnsi="Cantarell"/>
          <w:b/>
          <w:bCs/>
          <w:u w:val="single"/>
        </w:rPr>
        <w:t>Conclusion:</w:t>
      </w:r>
      <w:r>
        <w:rPr>
          <w:rFonts w:eastAsia="Roboto Mono" w:cs="Roboto Mono" w:ascii="Cantarell" w:hAnsi="Cantarell"/>
        </w:rPr>
        <w:t xml:space="preserve"> Several Optimization problems were studied and implemented using the Backtracking Programming Algorithm. N-Queens, Sum of Subset, M-Coloring, Hamiltonian cycles, 0/1 Knapsack were implemented using the Backtracking Approach.</w:t>
      </w:r>
    </w:p>
    <w:p>
      <w:pPr>
        <w:pStyle w:val="LO-normal"/>
        <w:jc w:val="left"/>
        <w:rPr>
          <w:rFonts w:ascii="Cantarell" w:hAnsi="Cantarell" w:eastAsia="Roboto Mono" w:cs="Roboto Mono"/>
        </w:rPr>
      </w:pPr>
      <w:r>
        <w:rPr>
          <w:rFonts w:eastAsia="Roboto Mono" w:cs="Roboto Mono" w:ascii="Cantarell" w:hAnsi="Cantarell"/>
        </w:rPr>
      </w:r>
    </w:p>
    <w:p>
      <w:pPr>
        <w:sectPr>
          <w:type w:val="continuous"/>
          <w:pgSz w:w="11906" w:h="16838"/>
          <w:pgMar w:left="1440" w:right="1467" w:gutter="0" w:header="0" w:top="1488" w:footer="720" w:bottom="1455"/>
          <w:formProt w:val="false"/>
          <w:textDirection w:val="lrTb"/>
          <w:docGrid w:type="default" w:linePitch="100" w:charSpace="4096"/>
        </w:sectPr>
      </w:pPr>
    </w:p>
    <w:p>
      <w:pPr>
        <w:pStyle w:val="LO-normal"/>
        <w:rPr>
          <w:rFonts w:ascii="Cantarell" w:hAnsi="Cantarell"/>
        </w:rPr>
      </w:pPr>
      <w:r>
        <w:rPr/>
      </w:r>
    </w:p>
    <w:sectPr>
      <w:type w:val="continuous"/>
      <w:pgSz w:w="11906" w:h="16838"/>
      <w:pgMar w:left="1440" w:right="1467" w:gutter="0" w:header="0" w:top="1488" w:footer="720" w:bottom="1455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Cantarell">
    <w:charset w:val="01"/>
    <w:family w:val="roman"/>
    <w:pitch w:val="variable"/>
  </w:font>
  <w:font w:name="Comfortaa Light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pBdr>
        <w:top w:val="single" w:sz="4" w:space="1" w:color="D9D9D9"/>
      </w:pBdr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94</w:t>
    </w:r>
    <w:r>
      <w:rPr/>
      <w:fldChar w:fldCharType="end"/>
    </w:r>
    <w:r>
      <w:rPr/>
      <w:t xml:space="preserve"> </w:t>
    </w:r>
    <w:r>
      <w:rPr/>
      <w:t xml:space="preserve">| </w:t>
    </w:r>
    <w:r>
      <w:rPr>
        <w:color w:val="7F7F7F"/>
        <w:spacing w:val="60"/>
      </w:rPr>
      <w:t>Page</w:t>
    </w:r>
  </w:p>
  <w:p>
    <w:pPr>
      <w:pStyle w:val="Footer"/>
      <w:rPr>
        <w:rFonts w:ascii="Comfortaa Light" w:hAnsi="Comfortaa Light"/>
        <w:sz w:val="24"/>
        <w:szCs w:val="24"/>
      </w:rPr>
    </w:pPr>
    <w:r>
      <w:rPr>
        <w:rFonts w:ascii="Comfortaa Light" w:hAnsi="Comfortaa Light"/>
        <w:sz w:val="24"/>
        <w:szCs w:val="24"/>
      </w:rPr>
      <w:t>211105032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ejaVu Sans" w:cs="Noto Naskh Arabic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en-IN" w:eastAsia="en-US" w:bidi="ar-SA"/>
    </w:rPr>
  </w:style>
  <w:style w:type="paragraph" w:styleId="Heading1">
    <w:name w:val="Heading 1"/>
    <w:next w:val="Normal"/>
    <w:link w:val="Heading1Char"/>
    <w:qFormat/>
    <w:pPr>
      <w:keepNext w:val="true"/>
      <w:keepLines/>
      <w:widowControl/>
      <w:numPr>
        <w:ilvl w:val="0"/>
        <w:numId w:val="0"/>
      </w:numPr>
      <w:suppressAutoHyphens w:val="true"/>
      <w:overflowPunct w:val="true"/>
      <w:bidi w:val="0"/>
      <w:spacing w:lineRule="auto" w:line="259" w:before="0" w:after="101"/>
      <w:ind w:left="10" w:right="0" w:hanging="10"/>
      <w:jc w:val="left"/>
      <w:outlineLvl w:val="0"/>
    </w:pPr>
    <w:rPr>
      <w:rFonts w:ascii="Calibri" w:hAnsi="Calibri" w:eastAsia="Calibri" w:cs="Calibri"/>
      <w:b/>
      <w:color w:val="000000"/>
      <w:kern w:val="0"/>
      <w:sz w:val="28"/>
      <w:szCs w:val="22"/>
      <w:lang w:val="en-IN" w:eastAsia="en-US" w:bidi="ar-SA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link w:val="Heading1"/>
    <w:qFormat/>
    <w:rPr>
      <w:rFonts w:ascii="Calibri" w:hAnsi="Calibri" w:eastAsia="Calibri" w:cs="Calibri"/>
      <w:b/>
      <w:color w:val="000000"/>
      <w:sz w:val="28"/>
    </w:rPr>
  </w:style>
  <w:style w:type="character" w:styleId="HeaderChar">
    <w:name w:val="Header Char"/>
    <w:basedOn w:val="DefaultParagraphFont"/>
    <w:link w:val="Header"/>
    <w:qFormat/>
    <w:rPr>
      <w:rFonts w:ascii="Calibri" w:hAnsi="Calibri" w:eastAsia="Calibri" w:cs="Calibri"/>
      <w:color w:val="000000"/>
    </w:rPr>
  </w:style>
  <w:style w:type="character" w:styleId="FooterChar">
    <w:name w:val="Footer Char"/>
    <w:basedOn w:val="DefaultParagraphFont"/>
    <w:link w:val="Footer"/>
    <w:qFormat/>
    <w:rPr>
      <w:rFonts w:ascii="Calibri" w:hAnsi="Calibri" w:eastAsia="Calibri" w:cs="Calibri"/>
      <w:color w:val="00000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LO-normal" w:default="1">
    <w:name w:val="LO-normal"/>
    <w:qFormat/>
    <w:pPr>
      <w:widowControl/>
      <w:suppressAutoHyphens w:val="true"/>
      <w:overflowPunct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MADF_Labs</Template>
  <TotalTime>170</TotalTime>
  <Application>LibreOffice/7.5.3.2$Linux_X86_64 LibreOffice_project/50$Build-2</Application>
  <AppVersion>15.0000</AppVersion>
  <Pages>22</Pages>
  <Words>2107</Words>
  <Characters>9003</Characters>
  <CharactersWithSpaces>13100</CharactersWithSpaces>
  <Paragraphs>506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2023-05-22T20:22:21Z</dcterms:created>
  <dc:creator/>
  <dc:description/>
  <dc:language>en-US</dc:language>
  <cp:lastModifiedBy/>
  <dcterms:modified xsi:type="dcterms:W3CDTF">2023-05-25T15:59:33Z</dcterms:modified>
  <cp:revision>19</cp:revision>
  <dc:subject/>
  <dc:title>MADF_Labs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